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F3642C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:rsidR="00172D10" w:rsidRDefault="001C62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404AF38F" wp14:editId="166E801B">
                    <wp:simplePos x="0" y="0"/>
                    <wp:positionH relativeFrom="column">
                      <wp:posOffset>3434938</wp:posOffset>
                    </wp:positionH>
                    <wp:positionV relativeFrom="paragraph">
                      <wp:posOffset>-2814452</wp:posOffset>
                    </wp:positionV>
                    <wp:extent cx="4363142" cy="4778829"/>
                    <wp:effectExtent l="0" t="0" r="0" b="3175"/>
                    <wp:wrapNone/>
                    <wp:docPr id="27" name="Group 27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63142" cy="4778829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Graphic 13" descr="hexago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Graphic 15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5629BD9" id="Group 27" o:spid="_x0000_s1026" alt="Hexagonal shapes" style="position:absolute;margin-left:270.45pt;margin-top:-221.6pt;width:343.55pt;height:376.3pt;z-index:25165824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3" o:spid="_x0000_s1027" type="#_x0000_t75" alt="hexagon 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">
                      <v:imagedata r:id="rId16" o:title="hexagon 1"/>
                      <v:path arrowok="t"/>
                    </v:shape>
                    <v:shape id="Graphic 1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">
                      <v:imagedata r:id="rId17" o:title="hexagon 2"/>
                      <v:path arrowok="t"/>
                    </v:shape>
                    <v:shape id="Graphic 15" o:spid="_x0000_s1029" type="#_x0000_t75" alt="hexagon 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">
                      <v:imagedata r:id="rId18" o:title="hexagon 4"/>
                      <v:path arrowok="t"/>
                    </v:shape>
                    <v:shape id="Graphic 1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">
                      <v:imagedata r:id="rId19" o:title="hexagon 3"/>
                      <v:path arrowok="t"/>
                    </v:shape>
                  </v:group>
                </w:pict>
              </mc:Fallback>
            </mc:AlternateContent>
          </w:r>
        </w:p>
        <w:tbl>
          <w:tblPr>
            <w:tblStyle w:val="PlainTab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2A2E02" w:rsidTr="005D120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2A2E02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28354668" wp14:editId="1EDAB8E8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720527</wp:posOffset>
                          </wp:positionV>
                          <wp:extent cx="3202305" cy="95250"/>
                          <wp:effectExtent l="0" t="0" r="0" b="0"/>
                          <wp:wrapNone/>
                          <wp:docPr id="18" name="Rectangle 18" title="Line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6ED5CD0" id="Rectangle 18" o:spid="_x0000_s1026" alt="Title: Line" style="position:absolute;margin-left:175.95pt;margin-top:56.75pt;width:252.1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" fillcolor="#f3642c [3215]" stroked="f" strokeweight="2.25pt"/>
                      </w:pict>
                    </mc:Fallback>
                  </mc:AlternateContent>
                </w:r>
                <w:r w:rsidR="002A2E02"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47F46DCE" wp14:editId="0725434B">
                          <wp:extent cx="6697389" cy="771855"/>
                          <wp:effectExtent l="0" t="0" r="0" b="9525"/>
                          <wp:docPr id="24" name="Text Box 2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697389" cy="771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F550F" w:rsidRPr="008A25CD" w:rsidRDefault="002F550F" w:rsidP="002A2E02">
                                      <w:pPr>
                                        <w:pStyle w:val="Style1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GRAPH ALGORITHMS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type w14:anchorId="47F46DCE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4" o:spid="_x0000_s1026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" filled="f" stroked="f">
                          <v:textbox>
                            <w:txbxContent>
                              <w:p w:rsidR="002F550F" w:rsidRPr="008A25CD" w:rsidRDefault="002F550F" w:rsidP="002A2E02">
                                <w:pPr>
                                  <w:pStyle w:val="Style1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GRAPH ALGORITHMS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2A2E02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5D120C" w:rsidRDefault="002A2E02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3B93445A" wp14:editId="1BB1FBB3">
                          <wp:extent cx="3733800" cy="818968"/>
                          <wp:effectExtent l="0" t="0" r="0" b="635"/>
                          <wp:docPr id="25" name="Text Box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733800" cy="8189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F550F" w:rsidRDefault="002F550F" w:rsidP="002A2E02">
                                      <w:pPr>
                                        <w:pStyle w:val="Subtitle"/>
                                        <w:jc w:val="center"/>
                                      </w:pPr>
                                      <w:r>
                                        <w:t xml:space="preserve">ASSIGNMENT 01 – NetworkX Python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3B93445A" id="Text Box 25" o:spid="_x0000_s1027" type="#_x0000_t202" style="width:294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" filled="f" stroked="f">
                          <v:textbox>
                            <w:txbxContent>
                              <w:p w:rsidR="002F550F" w:rsidRDefault="002F550F" w:rsidP="002A2E02">
                                <w:pPr>
                                  <w:pStyle w:val="Subtitle"/>
                                  <w:jc w:val="center"/>
                                </w:pPr>
                                <w:r>
                                  <w:t xml:space="preserve">ASSIGNMENT 01 – NetworkX Python 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:rsidR="005D120C" w:rsidRP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</w:tc>
          </w:tr>
          <w:tr w:rsidR="002A2E02" w:rsidTr="005D120C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3F1D5A" w:themeFill="accent1"/>
                <w:vAlign w:val="center"/>
              </w:tcPr>
              <w:p w:rsidR="002A2E02" w:rsidRPr="005D120C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0"/>
                    <w:szCs w:val="20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1611D50D" wp14:editId="45271117">
                          <wp:extent cx="6495393" cy="676894"/>
                          <wp:effectExtent l="0" t="0" r="0" b="9525"/>
                          <wp:docPr id="26" name="Text Box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495393" cy="67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F550F" w:rsidRPr="00D26F47" w:rsidRDefault="002F550F" w:rsidP="00D26F4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D26F47"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</w:rPr>
                                        <w:t>MUHAMMAD HARRIS</w:t>
                                      </w:r>
                                    </w:p>
                                    <w:p w:rsidR="002F550F" w:rsidRPr="00D26F47" w:rsidRDefault="002F550F" w:rsidP="00D26F47">
                                      <w:pPr>
                                        <w:spacing w:after="0"/>
                                        <w:jc w:val="center"/>
                                        <w:rPr>
                                          <w:i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D26F47">
                                        <w:rPr>
                                          <w:i/>
                                          <w:color w:val="FFFFFF" w:themeColor="background1"/>
                                          <w:sz w:val="36"/>
                                        </w:rPr>
                                        <w:t>BCS203193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1611D50D" id="Text Box 26" o:spid="_x0000_s1028" type="#_x0000_t202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" filled="f" stroked="f">
                          <v:textbox>
                            <w:txbxContent>
                              <w:p w:rsidR="002F550F" w:rsidRPr="00D26F47" w:rsidRDefault="002F550F" w:rsidP="00D26F4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D26F47">
                                  <w:rPr>
                                    <w:b/>
                                    <w:color w:val="FFFFFF" w:themeColor="background1"/>
                                    <w:sz w:val="36"/>
                                  </w:rPr>
                                  <w:t>MUHAMMAD HARRIS</w:t>
                                </w:r>
                              </w:p>
                              <w:p w:rsidR="002F550F" w:rsidRPr="00D26F47" w:rsidRDefault="002F550F" w:rsidP="00D26F47">
                                <w:pPr>
                                  <w:spacing w:after="0"/>
                                  <w:jc w:val="center"/>
                                  <w:rPr>
                                    <w:i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D26F47">
                                  <w:rPr>
                                    <w:i/>
                                    <w:color w:val="FFFFFF" w:themeColor="background1"/>
                                    <w:sz w:val="36"/>
                                  </w:rPr>
                                  <w:t>BCS203193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5D120C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2A2E02" w:rsidRDefault="002A2E02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</w:p>
            </w:tc>
          </w:tr>
        </w:tbl>
        <w:p w:rsidR="00172D10" w:rsidRDefault="001C62C8">
          <w:pP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06C77022" wp14:editId="2C25747C">
                    <wp:simplePos x="0" y="0"/>
                    <wp:positionH relativeFrom="column">
                      <wp:posOffset>-899556</wp:posOffset>
                    </wp:positionH>
                    <wp:positionV relativeFrom="paragraph">
                      <wp:posOffset>6266955</wp:posOffset>
                    </wp:positionV>
                    <wp:extent cx="4088749" cy="3393580"/>
                    <wp:effectExtent l="0" t="0" r="7620" b="0"/>
                    <wp:wrapNone/>
                    <wp:docPr id="28" name="Group 28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88749" cy="339358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Graphic 19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Graphic 20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" name="Graphic 21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80F2C1C" id="Group 28" o:spid="_x0000_s1026" alt="Hexagonal shapes" style="position:absolute;margin-left:-70.85pt;margin-top:493.45pt;width:321.95pt;height:267.2pt;z-index:251666432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">
                    <v:shape id="Graphic 19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">
                      <v:imagedata r:id="rId17" o:title="hexagon 2"/>
                      <v:path arrowok="t"/>
                    </v:shape>
                    <v:shape id="Graphic 20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">
                      <v:imagedata r:id="rId21" o:title="hexagon 3"/>
                      <v:path arrowok="t"/>
                    </v:shape>
                    <v:shape id="Graphic 21" o:spid="_x0000_s1029" type="#_x0000_t75" alt="hexagon 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">
                      <v:imagedata r:id="rId18" o:title="hexagon 4"/>
                      <v:path arrowok="t"/>
                    </v:shape>
                  </v:group>
                </w:pict>
              </mc:Fallback>
            </mc:AlternateContent>
          </w:r>
          <w:r w:rsidR="005D120C"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33F2925D" wp14:editId="7BE5C10A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23" name="Graphic 23" descr="hexago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c 13" descr="hexagon 1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  <w:br w:type="page"/>
          </w:r>
        </w:p>
      </w:sdtContent>
    </w:sdt>
    <w:sdt>
      <w:sdtPr>
        <w:id w:val="12765980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i w:val="0"/>
          <w:noProof/>
          <w:color w:val="auto"/>
          <w:sz w:val="22"/>
          <w:szCs w:val="22"/>
        </w:rPr>
      </w:sdtEndPr>
      <w:sdtContent>
        <w:bookmarkStart w:id="0" w:name="_GoBack" w:displacedByCustomXml="prev"/>
        <w:p w:rsidR="00F42DDE" w:rsidRDefault="00F42DDE">
          <w:pPr>
            <w:pStyle w:val="TOCHeading"/>
          </w:pPr>
          <w:r>
            <w:t>Table of Contents</w:t>
          </w:r>
        </w:p>
        <w:p w:rsidR="00175833" w:rsidRDefault="00F42DDE">
          <w:pPr>
            <w:pStyle w:val="TOC1"/>
            <w:tabs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624279" w:history="1">
            <w:r w:rsidR="00175833" w:rsidRPr="00D46A60">
              <w:rPr>
                <w:rStyle w:val="Hyperlink"/>
                <w:noProof/>
              </w:rPr>
              <w:t>QUESTION:</w:t>
            </w:r>
            <w:r w:rsidR="00175833">
              <w:rPr>
                <w:noProof/>
                <w:webHidden/>
              </w:rPr>
              <w:tab/>
            </w:r>
            <w:r w:rsidR="00175833">
              <w:rPr>
                <w:noProof/>
                <w:webHidden/>
              </w:rPr>
              <w:fldChar w:fldCharType="begin"/>
            </w:r>
            <w:r w:rsidR="00175833">
              <w:rPr>
                <w:noProof/>
                <w:webHidden/>
              </w:rPr>
              <w:instrText xml:space="preserve"> PAGEREF _Toc118624279 \h </w:instrText>
            </w:r>
            <w:r w:rsidR="00175833">
              <w:rPr>
                <w:noProof/>
                <w:webHidden/>
              </w:rPr>
            </w:r>
            <w:r w:rsidR="00175833"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2</w:t>
            </w:r>
            <w:r w:rsidR="00175833"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118624280" w:history="1">
            <w:r w:rsidRPr="00D46A60">
              <w:rPr>
                <w:rStyle w:val="Hyperlink"/>
                <w:noProof/>
              </w:rPr>
              <w:t>GRAPH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118624281" w:history="1">
            <w:r w:rsidRPr="00D46A60">
              <w:rPr>
                <w:rStyle w:val="Hyperlink"/>
                <w:noProof/>
              </w:rPr>
              <w:t>Code of Graph1.py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118624282" w:history="1">
            <w:r w:rsidRPr="00D46A60">
              <w:rPr>
                <w:rStyle w:val="Hyperlink"/>
                <w:noProof/>
              </w:rPr>
              <w:t>Outputs of Graph1.py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118624283" w:history="1">
            <w:r w:rsidRPr="00D46A60">
              <w:rPr>
                <w:rStyle w:val="Hyperlink"/>
                <w:noProof/>
              </w:rPr>
              <w:t>Graph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118624284" w:history="1">
            <w:r w:rsidRPr="00D46A60">
              <w:rPr>
                <w:rStyle w:val="Hyperlink"/>
                <w:noProof/>
              </w:rPr>
              <w:t>Code of Graph2.py: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33" w:rsidRDefault="00175833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118624285" w:history="1">
            <w:r w:rsidRPr="00D46A60">
              <w:rPr>
                <w:rStyle w:val="Hyperlink"/>
                <w:noProof/>
              </w:rPr>
              <w:t>Outputs of Graph2.py: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_Toc118624285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3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DDE" w:rsidRDefault="00F42DDE">
          <w:r>
            <w:rPr>
              <w:b/>
              <w:bCs/>
              <w:noProof/>
            </w:rPr>
            <w:fldChar w:fldCharType="end"/>
          </w:r>
        </w:p>
        <w:bookmarkEnd w:id="0" w:displacedByCustomXml="next"/>
      </w:sdtContent>
    </w:sdt>
    <w:p w:rsidR="00F42DDE" w:rsidRDefault="00F42DDE">
      <w:pPr>
        <w:rPr>
          <w:rFonts w:asciiTheme="majorHAnsi" w:eastAsiaTheme="majorEastAsia" w:hAnsiTheme="majorHAnsi" w:cstheme="majorBidi"/>
          <w:b/>
          <w:color w:val="F3642C" w:themeColor="text2"/>
          <w:spacing w:val="5"/>
          <w:kern w:val="28"/>
          <w:sz w:val="44"/>
          <w:szCs w:val="56"/>
          <w14:ligatures w14:val="standardContextual"/>
          <w14:cntxtAlts/>
        </w:rPr>
      </w:pPr>
      <w:r>
        <w:br w:type="page"/>
      </w:r>
    </w:p>
    <w:p w:rsidR="004F53E9" w:rsidRDefault="009E55A8" w:rsidP="009E55A8">
      <w:pPr>
        <w:pStyle w:val="Title"/>
        <w:spacing w:after="0"/>
        <w:jc w:val="center"/>
      </w:pPr>
      <w:r>
        <w:lastRenderedPageBreak/>
        <w:t>GRAPH ALGORITHMS</w:t>
      </w:r>
    </w:p>
    <w:p w:rsidR="009E55A8" w:rsidRDefault="009E55A8" w:rsidP="009E55A8">
      <w:pPr>
        <w:pStyle w:val="Subtitle"/>
        <w:jc w:val="center"/>
      </w:pPr>
      <w:r>
        <w:t>ASSIGNMENT 01 – NetworkX Python</w:t>
      </w:r>
    </w:p>
    <w:p w:rsidR="00134ED9" w:rsidRDefault="009D1352" w:rsidP="009D1352">
      <w:pPr>
        <w:pStyle w:val="Heading1"/>
      </w:pPr>
      <w:bookmarkStart w:id="1" w:name="_Toc118624279"/>
      <w:r>
        <w:t>QUESTION:</w:t>
      </w:r>
      <w:bookmarkEnd w:id="1"/>
    </w:p>
    <w:p w:rsidR="009D1352" w:rsidRPr="00275A02" w:rsidRDefault="009D1352" w:rsidP="009D1352">
      <w:pPr>
        <w:rPr>
          <w:rStyle w:val="IntenseEmphasis"/>
          <w:sz w:val="24"/>
        </w:rPr>
      </w:pPr>
      <w:r w:rsidRPr="00275A02">
        <w:rPr>
          <w:rStyle w:val="IntenseEmphasis"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2189356</wp:posOffset>
            </wp:positionV>
            <wp:extent cx="6400800" cy="224663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5A02">
        <w:rPr>
          <w:rStyle w:val="IntenseEmphasis"/>
          <w:sz w:val="24"/>
        </w:rPr>
        <w:t>For the given directed and undirected graphs:</w:t>
      </w:r>
    </w:p>
    <w:p w:rsidR="009D1352" w:rsidRPr="00275A02" w:rsidRDefault="009D1352" w:rsidP="009D1352">
      <w:pPr>
        <w:rPr>
          <w:rStyle w:val="IntenseEmphasis"/>
          <w:sz w:val="24"/>
        </w:rPr>
      </w:pPr>
      <w:r w:rsidRPr="00275A02">
        <w:rPr>
          <w:rStyle w:val="IntenseEmphasis"/>
          <w:sz w:val="24"/>
        </w:rPr>
        <w:t xml:space="preserve">Write the PYTHON program for each graph in which: 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Display Nodes List of the Graph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 xml:space="preserve">Display Edge List of the Graph 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Count Connected Components of the Graph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Print Connected Components of the Graph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 xml:space="preserve">Display Incidence Matrix of a Graph 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Display the Nodes degrees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Count Number of Edges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Visualize the graphs</w:t>
      </w:r>
    </w:p>
    <w:p w:rsidR="009D1352" w:rsidRPr="009D1352" w:rsidRDefault="009D1352" w:rsidP="009D13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 xml:space="preserve">Check if: </w:t>
      </w:r>
    </w:p>
    <w:p w:rsidR="009D1352" w:rsidRPr="009D1352" w:rsidRDefault="009D1352" w:rsidP="009D135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Euler circuit exist or not and Graph is Eulerian</w:t>
      </w:r>
    </w:p>
    <w:p w:rsidR="009D1352" w:rsidRPr="009D1352" w:rsidRDefault="009D1352" w:rsidP="009D135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Euler path exists or not</w:t>
      </w:r>
    </w:p>
    <w:p w:rsidR="009D1352" w:rsidRPr="009D1352" w:rsidRDefault="009D1352" w:rsidP="009D135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>Hamilton Path</w:t>
      </w:r>
    </w:p>
    <w:p w:rsidR="009D1352" w:rsidRPr="009D1352" w:rsidRDefault="009D1352" w:rsidP="009D135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D1352">
        <w:rPr>
          <w:sz w:val="24"/>
          <w:szCs w:val="24"/>
        </w:rPr>
        <w:t xml:space="preserve">Perform Depth First and Breadth First Traversal on graph </w:t>
      </w:r>
    </w:p>
    <w:p w:rsidR="009D1352" w:rsidRPr="00275A02" w:rsidRDefault="009D1352" w:rsidP="009D1352">
      <w:pPr>
        <w:rPr>
          <w:rStyle w:val="IntenseEmphasis"/>
          <w:sz w:val="24"/>
        </w:rPr>
      </w:pPr>
      <w:r w:rsidRPr="00275A02">
        <w:rPr>
          <w:rStyle w:val="IntenseEmphasis"/>
          <w:sz w:val="24"/>
        </w:rPr>
        <w:t>Coding Standard to Follow:</w:t>
      </w:r>
    </w:p>
    <w:p w:rsidR="009D1352" w:rsidRPr="009D1352" w:rsidRDefault="009D1352" w:rsidP="009D135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D1352">
        <w:rPr>
          <w:sz w:val="24"/>
          <w:szCs w:val="24"/>
        </w:rPr>
        <w:t>For each graph create different Python Script (.py) will all the functionalities to implement</w:t>
      </w:r>
    </w:p>
    <w:p w:rsidR="009D1352" w:rsidRPr="009D1352" w:rsidRDefault="009D1352" w:rsidP="009D135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D1352">
        <w:rPr>
          <w:sz w:val="24"/>
          <w:szCs w:val="24"/>
        </w:rPr>
        <w:t>There should be proper menu for user to perform the task</w:t>
      </w:r>
    </w:p>
    <w:p w:rsidR="009D1352" w:rsidRPr="009D1352" w:rsidRDefault="009D1352" w:rsidP="009D135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D1352">
        <w:rPr>
          <w:sz w:val="24"/>
          <w:szCs w:val="24"/>
        </w:rPr>
        <w:t>Use proper comments in code for understanding</w:t>
      </w:r>
    </w:p>
    <w:p w:rsidR="00134A5A" w:rsidRDefault="009D1352" w:rsidP="009D135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D1352">
        <w:rPr>
          <w:sz w:val="24"/>
          <w:szCs w:val="24"/>
        </w:rPr>
        <w:t>Print output of each task with proper messages</w:t>
      </w:r>
    </w:p>
    <w:p w:rsidR="00134A5A" w:rsidRDefault="00134A5A">
      <w:pPr>
        <w:rPr>
          <w:rFonts w:eastAsiaTheme="minorHAnsi"/>
          <w:sz w:val="24"/>
          <w:szCs w:val="24"/>
        </w:rPr>
      </w:pPr>
      <w:r>
        <w:rPr>
          <w:sz w:val="24"/>
          <w:szCs w:val="24"/>
        </w:rPr>
        <w:br w:type="page"/>
      </w:r>
    </w:p>
    <w:p w:rsidR="009D1352" w:rsidRDefault="00E35E33" w:rsidP="00954BF4">
      <w:pPr>
        <w:pStyle w:val="Heading2"/>
      </w:pPr>
      <w:bookmarkStart w:id="2" w:name="_Toc118624280"/>
      <w:r>
        <w:lastRenderedPageBreak/>
        <w:t>GRAPH 1</w:t>
      </w:r>
      <w:r w:rsidR="00954BF4">
        <w:t>:</w:t>
      </w:r>
      <w:bookmarkEnd w:id="2"/>
    </w:p>
    <w:p w:rsidR="00E35E33" w:rsidRDefault="00954BF4" w:rsidP="00E35E33">
      <w:pPr>
        <w:pStyle w:val="Heading3"/>
      </w:pPr>
      <w:bookmarkStart w:id="3" w:name="_Toc118624281"/>
      <w:r>
        <w:t xml:space="preserve">Code of </w:t>
      </w:r>
      <w:r w:rsidR="00E35E33">
        <w:t>Graph1.py</w:t>
      </w:r>
      <w:bookmarkEnd w:id="3"/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MUHAMMAD HARRIS - BCS203193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Graph Algorithm Assignment 1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GRAPH 1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libraries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plot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functions 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printMenu():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"""|-------------------------------- MENU --------------------------------|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1. Display Nodes List of the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2. Display Edge List of the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3. Count Connected Components of the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4. Print Connected Components of the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5. Display Incidence Matrix of a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6. Display the Nodes degrees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7. Count Number of Edges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8. Visualize the graphs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9. Check if: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    a. Euler circuit exist or not and Graph is Eulerian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    b. Euler path exists or not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    c. Hamilton Path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    d. Perform Depth First and Breadth First Traversal on graph"""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printNodeList(graph):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nodeList = graph.nodes()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node list of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'Node List of Graph:'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nodeList: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print(x, end=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each node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printEdgeList(graph):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edgeList = graph.edges()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edge list of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'Edge List of Graph:'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edgeList: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print(x[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'&lt;-&gt;'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 x[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], end=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each edge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printCountConnectedComponents(graph):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count = networkx.number_connected_components(graph)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number of connected components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'Number of Connected Components in Graph: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count)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count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printConnectedComponents(graph):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connectedComponents = [len(c)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sorted(networkx.connected_components(graph), key=len, reverse=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)]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connected components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'Length of Connected Components in Sorted Order:'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connectedComponents: 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print(x)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length of each connected component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printIncidenceMatrix(graph):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incidenceMatrix = networkx.to_numpy_matrix(graph)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incidence matix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incidenceMatrixString = str(incidenceMatrix).replace(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'['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).replace(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']'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).replace(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'Incidence Matrix of Graph: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,incidenceMatrixString)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incidence matrix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printNodeDegrees(graph):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'Degree of all Nodes in Graph:'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nodeN 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print(nodeN,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 =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graph.degree(nodeN))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degree of each node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nodeN = chr(ord(nodeN)+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printCountEdges(graph):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'Number of Edges in Graph: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networkx.number_of_edges(graph))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number of edges in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visualizeGraph(graph):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networkx.draw(graph, with_labels =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draw graph with labels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plot.show()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'press enter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printIsEulerian(graph):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networkx.is_eulerian(graph):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check if graph is euler or not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'a. Graph is Euler Graph.'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'a. Graph is not Euler.'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printHasEulerPath(graph):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networkx.has_eulerian_path(graph):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check if graph has euler path or not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'b. Eulerian Path or Circuit Exists.'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'b. Eulerian Path or Circuit does not Exist.'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printHamiltonPath(graph):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hamiltonPath = networkx.algorithms.tournament.hamiltonian_path(networkx.DiGraph(graph))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get hamilton path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'c. Hamilton Path: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 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'\t'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 end=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hamiltonPath: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!=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 -&gt;'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 end=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    print(x, end=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print hamilton path if exists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except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'c. Hamilton Path does not exist.'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else print exception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printGraphTraversals(graph):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'\nd. Graph Traversals (source node = a)'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'Breath First Search: visualized using matplotlib'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BFStree = networkx.bfs_tree(graph,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create BFS tree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networkx.draw(BFStree, with_labels=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plot.show()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visualize BFS tree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'Depth First Search: visualized using matlplotlib'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DFStree = networkx.dfs_tree(graph,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create DFS tree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networkx.draw(DFStree, with_labels=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plot.show() </w:t>
      </w: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visualize DFS tree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'\npress enter key to return...'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main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initialize graph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 = networkx.Graph()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creating nodes a - o 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nodeName 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graphOne.add_node(nodeName)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nodeName = chr(ord(nodeName)+</w:t>
      </w:r>
      <w:r w:rsidRPr="009D23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creating edges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'g'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'j'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'i'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'j'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'g'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'k'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'm'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'g'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'g'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'l'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'i'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'm'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'i'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'j'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'i'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'j'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'o'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'k'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'l'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'l'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'm'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'l'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'm'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graphOne.add_edge(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'n'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'o'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8000"/>
          <w:sz w:val="21"/>
          <w:szCs w:val="21"/>
        </w:rPr>
        <w:t># menu system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printMenu()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option = input(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'\nOption: 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'1'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printNodeList(graphOne)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printEdgeList(graphOne)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'3'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printCountConnectedComponents(graphOne)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'4'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printConnectedComponents(graphOne)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'5'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printIncidenceMatrix(graphOne)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'6'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printNodeDegrees(graphOne)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'7'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printCountEdges(graphOne)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'8'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visualizeGraph(graphOne)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D2327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9D2327">
        <w:rPr>
          <w:rFonts w:ascii="Consolas" w:eastAsia="Times New Roman" w:hAnsi="Consolas" w:cs="Times New Roman"/>
          <w:color w:val="A31515"/>
          <w:sz w:val="21"/>
          <w:szCs w:val="21"/>
        </w:rPr>
        <w:t>'9'</w:t>
      </w: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printIsEulerian(graphOne)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printHasEulerPath(graphOne)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printHamiltonPath(graphOne)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>        printGraphTraversals(graphOne)</w:t>
      </w:r>
    </w:p>
    <w:p w:rsidR="009D2327" w:rsidRPr="009D2327" w:rsidRDefault="009D2327" w:rsidP="009D23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232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E35E33" w:rsidRDefault="00E35E33" w:rsidP="00E35E33"/>
    <w:p w:rsidR="005B1D21" w:rsidRDefault="007518F1" w:rsidP="00B227C3">
      <w:pPr>
        <w:pStyle w:val="Heading3"/>
      </w:pPr>
      <w:bookmarkStart w:id="4" w:name="_Toc118624282"/>
      <w:r>
        <w:lastRenderedPageBreak/>
        <w:t>Output</w:t>
      </w:r>
      <w:r w:rsidR="00E845D2">
        <w:t>s</w:t>
      </w:r>
      <w:r w:rsidR="000F7BEA">
        <w:t xml:space="preserve"> of</w:t>
      </w:r>
      <w:r>
        <w:t xml:space="preserve"> Graph1.py</w:t>
      </w:r>
      <w:bookmarkEnd w:id="4"/>
    </w:p>
    <w:p w:rsidR="00B46866" w:rsidRDefault="00F42DD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85F0E" wp14:editId="0CB39579">
                <wp:simplePos x="0" y="0"/>
                <wp:positionH relativeFrom="margin">
                  <wp:posOffset>0</wp:posOffset>
                </wp:positionH>
                <wp:positionV relativeFrom="paragraph">
                  <wp:posOffset>3702685</wp:posOffset>
                </wp:positionV>
                <wp:extent cx="640080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Pr="000F096A" w:rsidRDefault="002F550F" w:rsidP="00B227C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3"/>
                                <w:szCs w:val="22"/>
                              </w:rPr>
                            </w:pPr>
                            <w:r>
                              <w:t xml:space="preserve">Output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E53F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85F0E" id="Text Box 4" o:spid="_x0000_s1029" type="#_x0000_t202" style="position:absolute;margin-left:0;margin-top:291.55pt;width:7in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" stroked="f">
                <v:textbox style="mso-fit-shape-to-text:t" inset="0,0,0,0">
                  <w:txbxContent>
                    <w:p w:rsidR="002F550F" w:rsidRPr="000F096A" w:rsidRDefault="002F550F" w:rsidP="00B227C3">
                      <w:pPr>
                        <w:pStyle w:val="Caption"/>
                        <w:jc w:val="center"/>
                        <w:rPr>
                          <w:i/>
                          <w:noProof/>
                          <w:sz w:val="23"/>
                          <w:szCs w:val="22"/>
                        </w:rPr>
                      </w:pPr>
                      <w:r>
                        <w:t xml:space="preserve">Output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E53F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main menu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92710</wp:posOffset>
            </wp:positionH>
            <wp:positionV relativeFrom="page">
              <wp:posOffset>1252220</wp:posOffset>
            </wp:positionV>
            <wp:extent cx="6212205" cy="34918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15CEFC" wp14:editId="54B2A42A">
                <wp:simplePos x="0" y="0"/>
                <wp:positionH relativeFrom="column">
                  <wp:posOffset>94615</wp:posOffset>
                </wp:positionH>
                <wp:positionV relativeFrom="paragraph">
                  <wp:posOffset>7768590</wp:posOffset>
                </wp:positionV>
                <wp:extent cx="621220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Pr="000073E6" w:rsidRDefault="002F550F" w:rsidP="00A5316E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3"/>
                                <w:szCs w:val="22"/>
                              </w:rPr>
                            </w:pPr>
                            <w:r>
                              <w:t>Output 2: node list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5CEFC" id="Text Box 6" o:spid="_x0000_s1030" type="#_x0000_t202" style="position:absolute;margin-left:7.45pt;margin-top:611.7pt;width:489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/qkLgIAAGQEAAAOAAAAZHJzL2Uyb0RvYy54bWysVMFu2zAMvQ/YPwi6L06yN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" stroked="f">
                <v:textbox style="mso-fit-shape-to-text:t" inset="0,0,0,0">
                  <w:txbxContent>
                    <w:p w:rsidR="002F550F" w:rsidRPr="000073E6" w:rsidRDefault="002F550F" w:rsidP="00A5316E">
                      <w:pPr>
                        <w:pStyle w:val="Caption"/>
                        <w:jc w:val="center"/>
                        <w:rPr>
                          <w:i/>
                          <w:noProof/>
                          <w:sz w:val="23"/>
                          <w:szCs w:val="22"/>
                        </w:rPr>
                      </w:pPr>
                      <w:r>
                        <w:t>Output 2: node list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5293388</wp:posOffset>
            </wp:positionV>
            <wp:extent cx="6212430" cy="349215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430" cy="3492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866">
        <w:br w:type="page"/>
      </w:r>
    </w:p>
    <w:p w:rsidR="00124FC6" w:rsidRDefault="00071D57" w:rsidP="00B227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F7A344" wp14:editId="143F2479">
                <wp:simplePos x="0" y="0"/>
                <wp:positionH relativeFrom="margin">
                  <wp:posOffset>94615</wp:posOffset>
                </wp:positionH>
                <wp:positionV relativeFrom="page">
                  <wp:posOffset>8855075</wp:posOffset>
                </wp:positionV>
                <wp:extent cx="6212205" cy="2673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267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124F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4: number of connected components in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7A344" id="Text Box 22" o:spid="_x0000_s1031" type="#_x0000_t202" style="position:absolute;margin-left:7.45pt;margin-top:697.25pt;width:489.15pt;height:21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" stroked="f">
                <v:textbox style="mso-fit-shape-to-text:t" inset="0,0,0,0">
                  <w:txbxContent>
                    <w:p w:rsidR="002F550F" w:rsidRDefault="002F550F" w:rsidP="00124F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4: number of connected components in graph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5277305</wp:posOffset>
            </wp:positionV>
            <wp:extent cx="6212205" cy="3492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C9527" wp14:editId="4662ABBF">
                <wp:simplePos x="0" y="0"/>
                <wp:positionH relativeFrom="column">
                  <wp:posOffset>19050</wp:posOffset>
                </wp:positionH>
                <wp:positionV relativeFrom="page">
                  <wp:posOffset>4507230</wp:posOffset>
                </wp:positionV>
                <wp:extent cx="6212205" cy="2673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267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4B5C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3: edge list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C9527" id="Text Box 12" o:spid="_x0000_s1032" type="#_x0000_t202" style="position:absolute;margin-left:1.5pt;margin-top:354.9pt;width:489.15pt;height:2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" stroked="f">
                <v:textbox style="mso-fit-shape-to-text:t" inset="0,0,0,0">
                  <w:txbxContent>
                    <w:p w:rsidR="002F550F" w:rsidRDefault="002F550F" w:rsidP="004B5C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3: edge list of graph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124FC6" w:rsidRDefault="00124FC6" w:rsidP="00B227C3"/>
    <w:p w:rsidR="00124FC6" w:rsidRDefault="00071D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41DC28" wp14:editId="28A7E351">
                <wp:simplePos x="0" y="0"/>
                <wp:positionH relativeFrom="column">
                  <wp:posOffset>94615</wp:posOffset>
                </wp:positionH>
                <wp:positionV relativeFrom="paragraph">
                  <wp:posOffset>7948930</wp:posOffset>
                </wp:positionV>
                <wp:extent cx="6212205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EB40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6: incidence matrix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1DC28" id="Text Box 32" o:spid="_x0000_s1033" type="#_x0000_t202" style="position:absolute;margin-left:7.45pt;margin-top:625.9pt;width:489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" stroked="f">
                <v:textbox style="mso-fit-shape-to-text:t" inset="0,0,0,0">
                  <w:txbxContent>
                    <w:p w:rsidR="002F550F" w:rsidRDefault="002F550F" w:rsidP="00EB40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6: incidence matrix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5313803</wp:posOffset>
            </wp:positionV>
            <wp:extent cx="6212553" cy="3492713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5BA0BA" wp14:editId="7D31D1EA">
                <wp:simplePos x="0" y="0"/>
                <wp:positionH relativeFrom="column">
                  <wp:posOffset>97971</wp:posOffset>
                </wp:positionH>
                <wp:positionV relativeFrom="page">
                  <wp:posOffset>4465122</wp:posOffset>
                </wp:positionV>
                <wp:extent cx="6212205" cy="2673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267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124F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5: connected components of the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BA0BA" id="Text Box 30" o:spid="_x0000_s1034" type="#_x0000_t202" style="position:absolute;margin-left:7.7pt;margin-top:351.6pt;width:489.15pt;height:2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" stroked="f">
                <v:textbox style="mso-fit-shape-to-text:t" inset="0,0,0,0">
                  <w:txbxContent>
                    <w:p w:rsidR="002F550F" w:rsidRDefault="002F550F" w:rsidP="00124F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5: connected components of the graph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124FC6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071D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8C1CE8" wp14:editId="6E3DD4FB">
                <wp:simplePos x="0" y="0"/>
                <wp:positionH relativeFrom="column">
                  <wp:posOffset>94615</wp:posOffset>
                </wp:positionH>
                <wp:positionV relativeFrom="paragraph">
                  <wp:posOffset>7946390</wp:posOffset>
                </wp:positionV>
                <wp:extent cx="621220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F06D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8: number of edges in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1CE8" id="Text Box 36" o:spid="_x0000_s1035" type="#_x0000_t202" style="position:absolute;margin-left:7.45pt;margin-top:625.7pt;width:489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" stroked="f">
                <v:textbox style="mso-fit-shape-to-text:t" inset="0,0,0,0">
                  <w:txbxContent>
                    <w:p w:rsidR="002F550F" w:rsidRDefault="002F550F" w:rsidP="00F06D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8: number of edges in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5311708</wp:posOffset>
            </wp:positionV>
            <wp:extent cx="6212205" cy="34925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DA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5CB3B4" wp14:editId="6E66D43C">
                <wp:simplePos x="0" y="0"/>
                <wp:positionH relativeFrom="column">
                  <wp:posOffset>94615</wp:posOffset>
                </wp:positionH>
                <wp:positionV relativeFrom="paragraph">
                  <wp:posOffset>3549650</wp:posOffset>
                </wp:positionV>
                <wp:extent cx="621220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F06D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7: node degrees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CB3B4" id="Text Box 34" o:spid="_x0000_s1036" type="#_x0000_t202" style="position:absolute;margin-left:7.45pt;margin-top:279.5pt;width:489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" stroked="f">
                <v:textbox style="mso-fit-shape-to-text:t" inset="0,0,0,0">
                  <w:txbxContent>
                    <w:p w:rsidR="002F550F" w:rsidRDefault="002F550F" w:rsidP="00F06D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7: node degrees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DA6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071D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F07683" wp14:editId="3FFF6258">
                <wp:simplePos x="0" y="0"/>
                <wp:positionH relativeFrom="column">
                  <wp:posOffset>94615</wp:posOffset>
                </wp:positionH>
                <wp:positionV relativeFrom="paragraph">
                  <wp:posOffset>7943850</wp:posOffset>
                </wp:positionV>
                <wp:extent cx="6212205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24606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10: eulerian &amp; hamilton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07683" id="Text Box 40" o:spid="_x0000_s1037" type="#_x0000_t202" style="position:absolute;margin-left:7.45pt;margin-top:625.5pt;width:489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" stroked="f">
                <v:textbox style="mso-fit-shape-to-text:t" inset="0,0,0,0">
                  <w:txbxContent>
                    <w:p w:rsidR="002F550F" w:rsidRDefault="002F550F" w:rsidP="0024606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10: eulerian &amp; hamilton path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5308733</wp:posOffset>
            </wp:positionV>
            <wp:extent cx="6212553" cy="3492713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2B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A27C57" wp14:editId="1388EE53">
                <wp:simplePos x="0" y="0"/>
                <wp:positionH relativeFrom="column">
                  <wp:posOffset>95250</wp:posOffset>
                </wp:positionH>
                <wp:positionV relativeFrom="page">
                  <wp:posOffset>4467225</wp:posOffset>
                </wp:positionV>
                <wp:extent cx="6212205" cy="2673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267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24606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9: visualization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27C57" id="Text Box 38" o:spid="_x0000_s1038" type="#_x0000_t202" style="position:absolute;margin-left:7.5pt;margin-top:351.75pt;width:489.15pt;height:21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" stroked="f">
                <v:textbox style="mso-fit-shape-to-text:t" inset="0,0,0,0">
                  <w:txbxContent>
                    <w:p w:rsidR="002F550F" w:rsidRDefault="002F550F" w:rsidP="0024606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9: visualization of graph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E32B0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0F7BEA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94615</wp:posOffset>
            </wp:positionH>
            <wp:positionV relativeFrom="page">
              <wp:posOffset>5319395</wp:posOffset>
            </wp:positionV>
            <wp:extent cx="6212205" cy="34925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33355B" wp14:editId="1092BE93">
                <wp:simplePos x="0" y="0"/>
                <wp:positionH relativeFrom="column">
                  <wp:posOffset>94615</wp:posOffset>
                </wp:positionH>
                <wp:positionV relativeFrom="paragraph">
                  <wp:posOffset>7954645</wp:posOffset>
                </wp:positionV>
                <wp:extent cx="6212205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0F7B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12: DFS traversal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355B" id="Text Box 44" o:spid="_x0000_s1039" type="#_x0000_t202" style="position:absolute;margin-left:7.45pt;margin-top:626.35pt;width:489.1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" stroked="f">
                <v:textbox style="mso-fit-shape-to-text:t" inset="0,0,0,0">
                  <w:txbxContent>
                    <w:p w:rsidR="002F550F" w:rsidRDefault="002F550F" w:rsidP="000F7B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12: DFS traversal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D2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1C6A20" wp14:editId="03203A46">
                <wp:simplePos x="0" y="0"/>
                <wp:positionH relativeFrom="column">
                  <wp:posOffset>94615</wp:posOffset>
                </wp:positionH>
                <wp:positionV relativeFrom="paragraph">
                  <wp:posOffset>3549650</wp:posOffset>
                </wp:positionV>
                <wp:extent cx="621220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Default="002F550F" w:rsidP="00A34D2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11: BFS traversal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C6A20" id="Text Box 42" o:spid="_x0000_s1040" type="#_x0000_t202" style="position:absolute;margin-left:7.45pt;margin-top:279.5pt;width:489.1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" stroked="f">
                <v:textbox style="mso-fit-shape-to-text:t" inset="0,0,0,0">
                  <w:txbxContent>
                    <w:p w:rsidR="002F550F" w:rsidRDefault="002F550F" w:rsidP="00A34D2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11: BFS traversal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D29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0F7BEA" w:rsidRDefault="000F7BEA" w:rsidP="000F7BEA">
      <w:pPr>
        <w:pStyle w:val="Heading2"/>
      </w:pPr>
      <w:bookmarkStart w:id="5" w:name="_Toc118624283"/>
      <w:r>
        <w:lastRenderedPageBreak/>
        <w:t>Graph 2:</w:t>
      </w:r>
      <w:bookmarkEnd w:id="5"/>
    </w:p>
    <w:p w:rsidR="002F550F" w:rsidRDefault="000F7BEA" w:rsidP="000F7BEA">
      <w:pPr>
        <w:pStyle w:val="Heading3"/>
      </w:pPr>
      <w:bookmarkStart w:id="6" w:name="_Toc118624284"/>
      <w:r>
        <w:t>Code of Graph2.py</w:t>
      </w:r>
      <w:bookmarkEnd w:id="6"/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MUHAMMAD HARRIS - BCS203193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Graph Algorithm Assignment 1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GRAPH 2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libraries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plot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functions 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printMenu():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"""|-------------------------------- MENU --------------------------------|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1. Display Nodes List of the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2. Display Edge List of the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3. Count Connected Components of the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4. Print Connected Components of the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5. Display Incidence Matrix of a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6. Display the Nodes degrees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7. Count Number of Edges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8. Visualize the graphs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9. Check if: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    a. Euler circuit exist or not and Graph is Eulerian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    b. Euler path exists or not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    c. Hamilton Path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    d. Perform Depth First and Breadth First Traversal on graph"""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printNodeList(graph):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nodeList = graph.nodes()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node list of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'Node List of Graph:'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nodeList: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print(x, end=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each node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printEdgeList(graph):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edgeList = graph.edges()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edge list of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'Edge List of Graph:'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edgeList: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print(x[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'-&gt;'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 x[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], end=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each edge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printCountConnectedComponents(graph):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count = networkx.number_strongly_connected_components(graph)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number of connected components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'Number of Connected Components in Graph: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count)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count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printConnectedComponents(graph):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connectedComponents = [len(c)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sorted(networkx.strongly_connected_components(graph), key=len, reverse=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)]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connected components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'Length of Connected Components in Sorted Order:'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connectedComponents: 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print(x)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length of each connected component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printIncidenceMatrix(graph):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incidenceMatrix = networkx.to_numpy_matrix(graph)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incidence matix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incidenceMatrixString = str(incidenceMatrix).replace(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'['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).replace(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']'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).replace(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'Incidence Matrix of Graph: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,incidenceMatrixString)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incidence matrix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printNodeDegrees(graph):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'in-Degree of all Nodes in Graph:'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nodeN 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print(nodeN,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 =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graph.in_degree(nodeN))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degree of each node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nodeN = chr(ord(nodeN)+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'out-Degree of all Nodes in Graph:'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nodeN 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print(nodeN,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 =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graph.out_degree(nodeN))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degree of each node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nodeN = chr(ord(nodeN)+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printCountEdges(graph):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'Number of Edges in Graph (parallel edges ignored):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networkx.number_of_edges(graph))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number of edges in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visualizeGraph(graph):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networkx.draw(graph, with_labels =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draw graph with labels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plot.show()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'press enter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printIsEulerian(graph):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networkx.is_eulerian(graph):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check if graph is euler or not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'a. Graph is Euler Graph.'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'a. Graph is not Euler.'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printHasEulerPath(graph):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networkx.has_eulerian_path(graph):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check if graph has euler path or not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'b. Eulerian Path or Circuit Exists.'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'b. Eulerian Path or Circuit does not Exist.'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printHamiltonPath(graph):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hamiltonPath = networkx.algorithms.tournament.hamiltonian_path(graph)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get hamilton path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'c. Hamilton Path: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 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'\t'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 end=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hamiltonPath: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!=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 -&gt;'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 end=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    print(x, end=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print hamilton path if exists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except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'c. Hamilton Path does not exist.'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else print exception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printGraphTraversals(graph):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'\nd. Graph Traversals (source node = a)'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'Breath First Search: visualized using matplotlib'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BFStree = networkx.bfs_tree(graph,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create BFS tree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networkx.draw(BFStree, with_labels=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plot.show()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visualize BFS tree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'Depth First Search: visualized using matlplotlib'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DFStree = networkx.dfs_tree(graph,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create DFS tree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networkx.draw(DFStree, with_labels=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plot.show() </w:t>
      </w: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visualize DFS tree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'\npress enter key to return...'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main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initialize graph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 = networkx.DiGraph()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creating nodes a - f 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nodeName 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graphTwo.add_node(nodeName)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nodeName = chr(ord(nodeName)+</w:t>
      </w:r>
      <w:r w:rsidRPr="002F550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creating edges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'd'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graphTwo.add_edge(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'f'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'e'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8000"/>
          <w:sz w:val="21"/>
          <w:szCs w:val="21"/>
        </w:rPr>
        <w:t># menu system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os.system(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'cls'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printMenu()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option = input(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'\nOption: 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'1'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printNodeList(graphTwo)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printEdgeList(graphTwo)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'3'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printCountConnectedComponents(graphTwo)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'4'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printConnectedComponents(graphTwo)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'5'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printIncidenceMatrix(graphTwo)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'6'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printNodeDegrees(graphTwo)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'7'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printCountEdges(graphTwo)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'8'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visualizeGraph(graphTwo)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F550F">
        <w:rPr>
          <w:rFonts w:ascii="Consolas" w:eastAsia="Times New Roman" w:hAnsi="Consolas" w:cs="Times New Roman"/>
          <w:color w:val="0000FF"/>
          <w:sz w:val="21"/>
          <w:szCs w:val="21"/>
        </w:rPr>
        <w:t>elif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option == </w:t>
      </w:r>
      <w:r w:rsidRPr="002F550F">
        <w:rPr>
          <w:rFonts w:ascii="Consolas" w:eastAsia="Times New Roman" w:hAnsi="Consolas" w:cs="Times New Roman"/>
          <w:color w:val="A31515"/>
          <w:sz w:val="21"/>
          <w:szCs w:val="21"/>
        </w:rPr>
        <w:t>'9'</w:t>
      </w: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printIsEulerian(graphTwo)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printHasEulerPath(graphTwo)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printHamiltonPath(graphTwo)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>        printGraphTraversals(graphTwo)</w:t>
      </w:r>
    </w:p>
    <w:p w:rsidR="002F550F" w:rsidRPr="002F550F" w:rsidRDefault="002F550F" w:rsidP="002F5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F55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124FC6" w:rsidRDefault="00124FC6" w:rsidP="000F7BEA">
      <w:pPr>
        <w:pStyle w:val="Heading3"/>
      </w:pPr>
      <w:r>
        <w:br w:type="page"/>
      </w:r>
    </w:p>
    <w:p w:rsidR="002F550F" w:rsidRDefault="002F550F" w:rsidP="002F550F">
      <w:pPr>
        <w:pStyle w:val="Heading3"/>
      </w:pPr>
      <w:bookmarkStart w:id="7" w:name="_Toc1186242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68CA3A" wp14:editId="7322F7C5">
                <wp:simplePos x="0" y="0"/>
                <wp:positionH relativeFrom="column">
                  <wp:posOffset>94615</wp:posOffset>
                </wp:positionH>
                <wp:positionV relativeFrom="paragraph">
                  <wp:posOffset>3866515</wp:posOffset>
                </wp:positionV>
                <wp:extent cx="621220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0F" w:rsidRPr="0043626C" w:rsidRDefault="002F550F" w:rsidP="002F550F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3"/>
                                <w:szCs w:val="22"/>
                              </w:rPr>
                            </w:pPr>
                            <w:r>
                              <w:t>Output 1: node list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8CA3A" id="Text Box 46" o:spid="_x0000_s1041" type="#_x0000_t202" style="position:absolute;margin-left:7.45pt;margin-top:304.45pt;width:489.1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" stroked="f">
                <v:textbox style="mso-fit-shape-to-text:t" inset="0,0,0,0">
                  <w:txbxContent>
                    <w:p w:rsidR="002F550F" w:rsidRPr="0043626C" w:rsidRDefault="002F550F" w:rsidP="002F550F">
                      <w:pPr>
                        <w:pStyle w:val="Caption"/>
                        <w:jc w:val="center"/>
                        <w:rPr>
                          <w:i/>
                          <w:noProof/>
                          <w:sz w:val="23"/>
                          <w:szCs w:val="22"/>
                        </w:rPr>
                      </w:pPr>
                      <w:r>
                        <w:t>Output 1: node list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1232033</wp:posOffset>
            </wp:positionV>
            <wp:extent cx="6212430" cy="349215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430" cy="3492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Outputs of Graph2.py</w:t>
      </w:r>
      <w:bookmarkEnd w:id="7"/>
    </w:p>
    <w:p w:rsidR="00124FC6" w:rsidRDefault="00434316" w:rsidP="0041492A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97790</wp:posOffset>
            </wp:positionH>
            <wp:positionV relativeFrom="page">
              <wp:posOffset>5314315</wp:posOffset>
            </wp:positionV>
            <wp:extent cx="6212205" cy="349186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4FC31E" wp14:editId="48FD11FE">
                <wp:simplePos x="0" y="0"/>
                <wp:positionH relativeFrom="column">
                  <wp:posOffset>97790</wp:posOffset>
                </wp:positionH>
                <wp:positionV relativeFrom="paragraph">
                  <wp:posOffset>7770421</wp:posOffset>
                </wp:positionV>
                <wp:extent cx="621220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492A" w:rsidRPr="00BB7C19" w:rsidRDefault="0041492A" w:rsidP="0043431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3"/>
                                <w:szCs w:val="22"/>
                              </w:rPr>
                            </w:pPr>
                            <w:r>
                              <w:t xml:space="preserve">Output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E53F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node list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FC31E" id="Text Box 48" o:spid="_x0000_s1042" type="#_x0000_t202" style="position:absolute;margin-left:7.7pt;margin-top:611.85pt;width:489.1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1G2MAIAAGcEAAAOAAAAZHJzL2Uyb0RvYy54bWysVMFu2zAMvQ/YPwi6L06yN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" stroked="f">
                <v:textbox style="mso-fit-shape-to-text:t" inset="0,0,0,0">
                  <w:txbxContent>
                    <w:p w:rsidR="0041492A" w:rsidRPr="00BB7C19" w:rsidRDefault="0041492A" w:rsidP="00434316">
                      <w:pPr>
                        <w:pStyle w:val="Caption"/>
                        <w:jc w:val="center"/>
                        <w:rPr>
                          <w:i/>
                          <w:noProof/>
                          <w:sz w:val="23"/>
                          <w:szCs w:val="22"/>
                        </w:rPr>
                      </w:pPr>
                      <w:r>
                        <w:t xml:space="preserve">Output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E53F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node list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FC6">
        <w:br w:type="page"/>
      </w:r>
    </w:p>
    <w:p w:rsidR="00124FC6" w:rsidRDefault="004343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8E3262" wp14:editId="2C2FA521">
                <wp:simplePos x="0" y="0"/>
                <wp:positionH relativeFrom="column">
                  <wp:posOffset>97790</wp:posOffset>
                </wp:positionH>
                <wp:positionV relativeFrom="paragraph">
                  <wp:posOffset>7950200</wp:posOffset>
                </wp:positionV>
                <wp:extent cx="6212205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4316" w:rsidRDefault="00434316" w:rsidP="0043431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4: connected components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E3262" id="Text Box 53" o:spid="_x0000_s1043" type="#_x0000_t202" style="position:absolute;margin-left:7.7pt;margin-top:626pt;width:489.1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" stroked="f">
                <v:textbox style="mso-fit-shape-to-text:t" inset="0,0,0,0">
                  <w:txbxContent>
                    <w:p w:rsidR="00434316" w:rsidRDefault="00434316" w:rsidP="0043431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4: connected components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97790</wp:posOffset>
            </wp:positionH>
            <wp:positionV relativeFrom="page">
              <wp:posOffset>5315083</wp:posOffset>
            </wp:positionV>
            <wp:extent cx="6212553" cy="3492713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576DCE" wp14:editId="181C3CB3">
                <wp:simplePos x="0" y="0"/>
                <wp:positionH relativeFrom="column">
                  <wp:posOffset>94615</wp:posOffset>
                </wp:positionH>
                <wp:positionV relativeFrom="paragraph">
                  <wp:posOffset>3549650</wp:posOffset>
                </wp:positionV>
                <wp:extent cx="6212205" cy="635"/>
                <wp:effectExtent l="0" t="0" r="0" b="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4316" w:rsidRDefault="00434316" w:rsidP="0043431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3: number of connected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76DCE" id="Text Box 51" o:spid="_x0000_s1044" type="#_x0000_t202" style="position:absolute;margin-left:7.45pt;margin-top:279.5pt;width:489.1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" stroked="f">
                <v:textbox style="mso-fit-shape-to-text:t" inset="0,0,0,0">
                  <w:txbxContent>
                    <w:p w:rsidR="00434316" w:rsidRDefault="00434316" w:rsidP="0043431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3: number of connected components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A414BA"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83185</wp:posOffset>
            </wp:positionH>
            <wp:positionV relativeFrom="page">
              <wp:posOffset>5312410</wp:posOffset>
            </wp:positionV>
            <wp:extent cx="6212205" cy="349250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CDD447" wp14:editId="6D557AE3">
                <wp:simplePos x="0" y="0"/>
                <wp:positionH relativeFrom="column">
                  <wp:posOffset>83374</wp:posOffset>
                </wp:positionH>
                <wp:positionV relativeFrom="paragraph">
                  <wp:posOffset>7948014</wp:posOffset>
                </wp:positionV>
                <wp:extent cx="6212205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14BA" w:rsidRDefault="00A414BA" w:rsidP="00A414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6: in-degree &amp; out-degree of nodes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DD447" id="Text Box 57" o:spid="_x0000_s1045" type="#_x0000_t202" style="position:absolute;margin-left:6.55pt;margin-top:625.85pt;width:489.1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AFMAIAAGcEAAAOAAAAZHJzL2Uyb0RvYy54bWysVMGO2jAQvVfqP1i+lwAVt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" stroked="f">
                <v:textbox style="mso-fit-shape-to-text:t" inset="0,0,0,0">
                  <w:txbxContent>
                    <w:p w:rsidR="00A414BA" w:rsidRDefault="00A414BA" w:rsidP="00A414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6: in-degree &amp; out-degree of nodes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431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EAB788" wp14:editId="228F95E1">
                <wp:simplePos x="0" y="0"/>
                <wp:positionH relativeFrom="column">
                  <wp:posOffset>97790</wp:posOffset>
                </wp:positionH>
                <wp:positionV relativeFrom="paragraph">
                  <wp:posOffset>3550285</wp:posOffset>
                </wp:positionV>
                <wp:extent cx="6212205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4316" w:rsidRDefault="00434316" w:rsidP="0043431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5: incidence matrix of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AB788" id="Text Box 55" o:spid="_x0000_s1046" type="#_x0000_t202" style="position:absolute;margin-left:7.7pt;margin-top:279.55pt;width:489.1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" stroked="f">
                <v:textbox style="mso-fit-shape-to-text:t" inset="0,0,0,0">
                  <w:txbxContent>
                    <w:p w:rsidR="00434316" w:rsidRDefault="00434316" w:rsidP="0043431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5: incidence matrix of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4316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95250</wp:posOffset>
            </wp:positionH>
            <wp:positionV relativeFrom="margin">
              <wp:align>top</wp:align>
            </wp:positionV>
            <wp:extent cx="6212205" cy="349250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F060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510275" wp14:editId="65D821E3">
                <wp:simplePos x="0" y="0"/>
                <wp:positionH relativeFrom="column">
                  <wp:posOffset>97790</wp:posOffset>
                </wp:positionH>
                <wp:positionV relativeFrom="paragraph">
                  <wp:posOffset>7950200</wp:posOffset>
                </wp:positionV>
                <wp:extent cx="6212205" cy="635"/>
                <wp:effectExtent l="0" t="0" r="0" b="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14BA" w:rsidRDefault="00A414BA" w:rsidP="00A414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8: graph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10275" id="Text Box 61" o:spid="_x0000_s1047" type="#_x0000_t202" style="position:absolute;margin-left:7.7pt;margin-top:626pt;width:489.1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" stroked="f">
                <v:textbox style="mso-fit-shape-to-text:t" inset="0,0,0,0">
                  <w:txbxContent>
                    <w:p w:rsidR="00A414BA" w:rsidRDefault="00A414BA" w:rsidP="00A414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8: graph visualization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97790</wp:posOffset>
            </wp:positionH>
            <wp:positionV relativeFrom="page">
              <wp:posOffset>5315083</wp:posOffset>
            </wp:positionV>
            <wp:extent cx="6212553" cy="3492713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B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A18F3E" wp14:editId="3B01454B">
                <wp:simplePos x="0" y="0"/>
                <wp:positionH relativeFrom="column">
                  <wp:posOffset>94615</wp:posOffset>
                </wp:positionH>
                <wp:positionV relativeFrom="paragraph">
                  <wp:posOffset>3549650</wp:posOffset>
                </wp:positionV>
                <wp:extent cx="6212205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14BA" w:rsidRDefault="00A414BA" w:rsidP="00A414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7: number of edges in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18F3E" id="Text Box 59" o:spid="_x0000_s1048" type="#_x0000_t202" style="position:absolute;margin-left:7.45pt;margin-top:279.5pt;width:489.1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" stroked="f">
                <v:textbox style="mso-fit-shape-to-text:t" inset="0,0,0,0">
                  <w:txbxContent>
                    <w:p w:rsidR="00A414BA" w:rsidRDefault="00A414BA" w:rsidP="00A414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7: number of edges in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14BA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124FC6" w:rsidRDefault="00887D7C"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97790</wp:posOffset>
            </wp:positionH>
            <wp:positionV relativeFrom="page">
              <wp:posOffset>5314950</wp:posOffset>
            </wp:positionV>
            <wp:extent cx="6212205" cy="3492500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735B3B" wp14:editId="527FB4F5">
                <wp:simplePos x="0" y="0"/>
                <wp:positionH relativeFrom="column">
                  <wp:posOffset>97790</wp:posOffset>
                </wp:positionH>
                <wp:positionV relativeFrom="paragraph">
                  <wp:posOffset>7950333</wp:posOffset>
                </wp:positionV>
                <wp:extent cx="6212205" cy="635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87D7C" w:rsidRDefault="00887D7C" w:rsidP="00887D7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10: BFS traversal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35B3B" id="Text Box 65" o:spid="_x0000_s1049" type="#_x0000_t202" style="position:absolute;margin-left:7.7pt;margin-top:626pt;width:489.1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" stroked="f">
                <v:textbox style="mso-fit-shape-to-text:t" inset="0,0,0,0">
                  <w:txbxContent>
                    <w:p w:rsidR="00887D7C" w:rsidRDefault="00887D7C" w:rsidP="00887D7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10: BFS traversal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05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7BC366" wp14:editId="4A0411F2">
                <wp:simplePos x="0" y="0"/>
                <wp:positionH relativeFrom="column">
                  <wp:posOffset>94615</wp:posOffset>
                </wp:positionH>
                <wp:positionV relativeFrom="paragraph">
                  <wp:posOffset>3549650</wp:posOffset>
                </wp:positionV>
                <wp:extent cx="6212205" cy="635"/>
                <wp:effectExtent l="0" t="0" r="0" b="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06050" w:rsidRDefault="00F06050" w:rsidP="00F0605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Output 9: eulerian &amp; hamilton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BC366" id="Text Box 63" o:spid="_x0000_s1050" type="#_x0000_t202" style="position:absolute;margin-left:7.45pt;margin-top:279.5pt;width:489.1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" stroked="f">
                <v:textbox style="mso-fit-shape-to-text:t" inset="0,0,0,0">
                  <w:txbxContent>
                    <w:p w:rsidR="00F06050" w:rsidRDefault="00F06050" w:rsidP="00F0605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Output 9: eulerian &amp; hamilton path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050"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6">
        <w:br w:type="page"/>
      </w:r>
    </w:p>
    <w:p w:rsidR="00B227C3" w:rsidRPr="00B227C3" w:rsidRDefault="00404781" w:rsidP="0031348A">
      <w:pPr>
        <w:pStyle w:val="Quo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FA4DDA" wp14:editId="79896E25">
                <wp:simplePos x="0" y="0"/>
                <wp:positionH relativeFrom="column">
                  <wp:posOffset>97971</wp:posOffset>
                </wp:positionH>
                <wp:positionV relativeFrom="page">
                  <wp:posOffset>4465122</wp:posOffset>
                </wp:positionV>
                <wp:extent cx="6212205" cy="267335"/>
                <wp:effectExtent l="0" t="0" r="0" b="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267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4781" w:rsidRPr="00404781" w:rsidRDefault="00404781" w:rsidP="00404781">
                            <w:pPr>
                              <w:pStyle w:val="Caption"/>
                              <w:jc w:val="center"/>
                            </w:pPr>
                            <w:r>
                              <w:t>Output 11: DFS traversal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A4DDA" id="Text Box 67" o:spid="_x0000_s1051" type="#_x0000_t202" style="position:absolute;left:0;text-align:left;margin-left:7.7pt;margin-top:351.6pt;width:489.15pt;height:21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" stroked="f">
                <v:textbox style="mso-fit-shape-to-text:t" inset="0,0,0,0">
                  <w:txbxContent>
                    <w:p w:rsidR="00404781" w:rsidRPr="00404781" w:rsidRDefault="00404781" w:rsidP="00404781">
                      <w:pPr>
                        <w:pStyle w:val="Caption"/>
                        <w:jc w:val="center"/>
                      </w:pPr>
                      <w:r>
                        <w:t>Output 11: DFS traversal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12553" cy="3492713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48A">
        <w:t xml:space="preserve"> </w:t>
      </w:r>
    </w:p>
    <w:sectPr w:rsidR="00B227C3" w:rsidRPr="00B227C3">
      <w:headerReference w:type="default" r:id="rId46"/>
      <w:footerReference w:type="even" r:id="rId47"/>
      <w:footerReference w:type="default" r:id="rId48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E9F" w:rsidRDefault="00157E9F">
      <w:pPr>
        <w:spacing w:after="0" w:line="240" w:lineRule="auto"/>
      </w:pPr>
      <w:r>
        <w:separator/>
      </w:r>
    </w:p>
  </w:endnote>
  <w:endnote w:type="continuationSeparator" w:id="0">
    <w:p w:rsidR="00157E9F" w:rsidRDefault="00157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50F" w:rsidRDefault="002F550F">
    <w:pPr>
      <w:jc w:val="right"/>
    </w:pPr>
  </w:p>
  <w:p w:rsidR="002F550F" w:rsidRDefault="002F550F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:rsidR="002F550F" w:rsidRDefault="002F550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550F" w:rsidRPr="005D120C" w:rsidRDefault="002F550F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 w:rsidR="00BD0834">
          <w:rPr>
            <w:noProof/>
            <w:color w:val="3F1D5A" w:themeColor="accent1"/>
          </w:rPr>
          <w:t>22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:rsidR="002F550F" w:rsidRDefault="002F550F" w:rsidP="005D12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E9F" w:rsidRDefault="00157E9F">
      <w:pPr>
        <w:spacing w:after="0" w:line="240" w:lineRule="auto"/>
      </w:pPr>
      <w:r>
        <w:separator/>
      </w:r>
    </w:p>
  </w:footnote>
  <w:footnote w:type="continuationSeparator" w:id="0">
    <w:p w:rsidR="00157E9F" w:rsidRDefault="00157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3F1D5A" w:themeColor="accent1"/>
      </w:rPr>
      <w:alias w:val="Title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F550F" w:rsidRDefault="002F550F">
        <w:pPr>
          <w:spacing w:after="0"/>
          <w:jc w:val="center"/>
          <w:rPr>
            <w:color w:val="E4E9EF" w:themeColor="background2"/>
          </w:rPr>
        </w:pPr>
        <w:r w:rsidRPr="009E55A8">
          <w:rPr>
            <w:b/>
            <w:color w:val="3F1D5A" w:themeColor="accent1"/>
          </w:rPr>
          <w:t>MUHAMMAD HARRIS – BCS203193</w:t>
        </w:r>
      </w:p>
    </w:sdtContent>
  </w:sdt>
  <w:p w:rsidR="002F550F" w:rsidRPr="005D120C" w:rsidRDefault="002F550F">
    <w:pPr>
      <w:jc w:val="center"/>
      <w:rPr>
        <w:color w:val="F3642C" w:themeColor="text2"/>
      </w:rPr>
    </w:pPr>
    <w:r w:rsidRPr="005D120C">
      <w:rPr>
        <w:color w:val="F3642C" w:themeColor="text2"/>
      </w:rPr>
      <w:sym w:font="Symbol" w:char="F0B7"/>
    </w:r>
    <w:r w:rsidRPr="005D120C">
      <w:rPr>
        <w:color w:val="F3642C" w:themeColor="text2"/>
      </w:rPr>
      <w:t xml:space="preserve"> </w:t>
    </w:r>
    <w:r w:rsidRPr="005D120C">
      <w:rPr>
        <w:color w:val="F3642C" w:themeColor="text2"/>
      </w:rPr>
      <w:sym w:font="Symbol" w:char="F0B7"/>
    </w:r>
    <w:r w:rsidRPr="005D120C">
      <w:rPr>
        <w:color w:val="F3642C" w:themeColor="text2"/>
      </w:rPr>
      <w:t xml:space="preserve"> </w:t>
    </w:r>
    <w:r w:rsidRPr="005D120C">
      <w:rPr>
        <w:color w:val="F3642C" w:themeColor="text2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245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2A9167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4203B3F"/>
    <w:multiLevelType w:val="hybridMultilevel"/>
    <w:tmpl w:val="5ACA6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151"/>
    <w:rsid w:val="00071D57"/>
    <w:rsid w:val="000F7BEA"/>
    <w:rsid w:val="00124FC6"/>
    <w:rsid w:val="00134A5A"/>
    <w:rsid w:val="00134ED9"/>
    <w:rsid w:val="00152122"/>
    <w:rsid w:val="00157E9F"/>
    <w:rsid w:val="00172D10"/>
    <w:rsid w:val="001750C4"/>
    <w:rsid w:val="00175833"/>
    <w:rsid w:val="0018486F"/>
    <w:rsid w:val="001A2155"/>
    <w:rsid w:val="001C62C8"/>
    <w:rsid w:val="00246067"/>
    <w:rsid w:val="00260E5B"/>
    <w:rsid w:val="002732EA"/>
    <w:rsid w:val="00275A02"/>
    <w:rsid w:val="002A2E02"/>
    <w:rsid w:val="002F550F"/>
    <w:rsid w:val="0031348A"/>
    <w:rsid w:val="0033643D"/>
    <w:rsid w:val="00374C02"/>
    <w:rsid w:val="003A4AA9"/>
    <w:rsid w:val="003C39B7"/>
    <w:rsid w:val="00404781"/>
    <w:rsid w:val="0041492A"/>
    <w:rsid w:val="00424A5F"/>
    <w:rsid w:val="00426F60"/>
    <w:rsid w:val="00434316"/>
    <w:rsid w:val="00456B54"/>
    <w:rsid w:val="004B5C01"/>
    <w:rsid w:val="004F53E9"/>
    <w:rsid w:val="0050641B"/>
    <w:rsid w:val="005B1D21"/>
    <w:rsid w:val="005D120C"/>
    <w:rsid w:val="006E32B0"/>
    <w:rsid w:val="00732598"/>
    <w:rsid w:val="007518F1"/>
    <w:rsid w:val="007E53F0"/>
    <w:rsid w:val="00887D7C"/>
    <w:rsid w:val="008A25CD"/>
    <w:rsid w:val="00901939"/>
    <w:rsid w:val="00954BF4"/>
    <w:rsid w:val="0096164A"/>
    <w:rsid w:val="009623C1"/>
    <w:rsid w:val="009823B0"/>
    <w:rsid w:val="009D1352"/>
    <w:rsid w:val="009D2327"/>
    <w:rsid w:val="009E55A8"/>
    <w:rsid w:val="00A272E4"/>
    <w:rsid w:val="00A34D29"/>
    <w:rsid w:val="00A414BA"/>
    <w:rsid w:val="00A5316E"/>
    <w:rsid w:val="00B227C3"/>
    <w:rsid w:val="00B46866"/>
    <w:rsid w:val="00B76B9C"/>
    <w:rsid w:val="00B903A7"/>
    <w:rsid w:val="00BD0834"/>
    <w:rsid w:val="00BE1084"/>
    <w:rsid w:val="00BF2F05"/>
    <w:rsid w:val="00CA7151"/>
    <w:rsid w:val="00D26F47"/>
    <w:rsid w:val="00DD033D"/>
    <w:rsid w:val="00E35E33"/>
    <w:rsid w:val="00E40DC6"/>
    <w:rsid w:val="00E845D2"/>
    <w:rsid w:val="00EB409B"/>
    <w:rsid w:val="00F06050"/>
    <w:rsid w:val="00F06DA6"/>
    <w:rsid w:val="00F42DDE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E4BE4"/>
  <w15:docId w15:val="{907734FE-E028-4823-985E-8E778730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F3642C" w:themeColor="text2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F3642C" w:themeColor="text2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76B9C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8A25CD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8A25CD"/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B9C"/>
    <w:pPr>
      <w:numPr>
        <w:ilvl w:val="1"/>
      </w:numPr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6B9C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F3642C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3F1D5A" w:themeColor="accent1"/>
        <w:left w:val="single" w:sz="36" w:space="8" w:color="3F1D5A" w:themeColor="accent1"/>
        <w:bottom w:val="single" w:sz="36" w:space="8" w:color="3F1D5A" w:themeColor="accent1"/>
        <w:right w:val="single" w:sz="36" w:space="8" w:color="3F1D5A" w:themeColor="accent1"/>
      </w:pBdr>
      <w:shd w:val="clear" w:color="auto" w:fill="3F1D5A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1"/>
    <w:basedOn w:val="Title"/>
    <w:link w:val="Style1Char"/>
    <w:qFormat/>
    <w:rsid w:val="002A2E02"/>
    <w:pPr>
      <w:framePr w:hSpace="187" w:wrap="around" w:vAnchor="page" w:hAnchor="margin" w:xAlign="center" w:y="4942"/>
      <w:jc w:val="center"/>
    </w:pPr>
    <w:rPr>
      <w:b w:val="0"/>
    </w:rPr>
  </w:style>
  <w:style w:type="character" w:customStyle="1" w:styleId="Style1Char">
    <w:name w:val="Style1 Char"/>
    <w:basedOn w:val="TitleChar"/>
    <w:link w:val="Style1"/>
    <w:rsid w:val="002A2E02"/>
    <w:rPr>
      <w:rFonts w:asciiTheme="majorHAnsi" w:eastAsiaTheme="majorEastAsia" w:hAnsiTheme="majorHAnsi" w:cstheme="majorBidi"/>
      <w:b w:val="0"/>
      <w:color w:val="F3642C" w:themeColor="text2"/>
      <w:spacing w:val="5"/>
      <w:kern w:val="28"/>
      <w:sz w:val="60"/>
      <w:szCs w:val="56"/>
      <w14:ligatures w14:val="standardContextual"/>
      <w14:cntxtAlts/>
    </w:rPr>
  </w:style>
  <w:style w:type="paragraph" w:styleId="TOC1">
    <w:name w:val="toc 1"/>
    <w:basedOn w:val="Normal"/>
    <w:next w:val="Normal"/>
    <w:autoRedefine/>
    <w:uiPriority w:val="39"/>
    <w:unhideWhenUsed/>
    <w:rsid w:val="00F42D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2D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2DD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42DDE"/>
    <w:rPr>
      <w:color w:val="F3642C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53F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4.sv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ups\AppData\Roaming\Microsoft\Templates\Report%20(Executive%20desig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FBAFB-7868-487B-AC54-8BC86C1EA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75</TotalTime>
  <Pages>23</Pages>
  <Words>2037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MUHAMMAD HARRIS – BCS203193</vt:lpstr>
    </vt:vector>
  </TitlesOfParts>
  <Company/>
  <LinksUpToDate>false</LinksUpToDate>
  <CharactersWithSpaces>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MUHAMMAD HARRIS – BCS203193</dc:title>
  <dc:creator>Anup Singh</dc:creator>
  <cp:lastModifiedBy>Muhammad Harris</cp:lastModifiedBy>
  <cp:revision>47</cp:revision>
  <cp:lastPrinted>2022-11-06T05:52:00Z</cp:lastPrinted>
  <dcterms:created xsi:type="dcterms:W3CDTF">2019-12-31T05:12:00Z</dcterms:created>
  <dcterms:modified xsi:type="dcterms:W3CDTF">2022-11-06T05:56:00Z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